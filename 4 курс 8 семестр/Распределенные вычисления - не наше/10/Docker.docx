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985B05" w14:textId="54C31302" w:rsidR="00CA2F8E" w:rsidRDefault="00CA2F8E" w:rsidP="008653A1">
      <w:pPr>
        <w:pStyle w:val="1"/>
        <w:numPr>
          <w:ilvl w:val="0"/>
          <w:numId w:val="0"/>
        </w:numPr>
      </w:pPr>
      <w:r>
        <w:t xml:space="preserve">Лабораторная </w:t>
      </w:r>
      <w:proofErr w:type="gramStart"/>
      <w:r>
        <w:t>работа  "</w:t>
      </w:r>
      <w:proofErr w:type="gramEnd"/>
      <w:r>
        <w:t>Docker контейнер"</w:t>
      </w:r>
    </w:p>
    <w:p w14:paraId="18E89E2B" w14:textId="310C7935" w:rsidR="00CA2F8E" w:rsidRPr="00CA2F8E" w:rsidRDefault="00CA2F8E" w:rsidP="00CA2F8E">
      <w:pPr>
        <w:pStyle w:val="2"/>
      </w:pPr>
      <w:r>
        <w:t>Теория</w:t>
      </w:r>
    </w:p>
    <w:p w14:paraId="2F0898CF" w14:textId="77777777" w:rsidR="00CA2F8E" w:rsidRDefault="00CA2F8E" w:rsidP="00F935E8">
      <w:pPr>
        <w:pStyle w:val="a4"/>
      </w:pPr>
      <w:r>
        <w:t>Docker – это программная платформа для быстрой разработки, тестирования и развертывания приложений. Docker упаковывает ПО в стандартизованные блоки, которые называются контейнерами. Каждый контейнер включает все необходимое для работы приложения: библиотеки, системные инструменты, код и среду исполнения. Благодаря Docker можно быстро развертывать и масштабировать приложения в любой среде и сохранять уверенность в том, что код будет работать.</w:t>
      </w:r>
    </w:p>
    <w:p w14:paraId="2B37EA7F" w14:textId="77777777" w:rsidR="00CA2F8E" w:rsidRDefault="00CA2F8E" w:rsidP="00F935E8">
      <w:pPr>
        <w:pStyle w:val="a4"/>
      </w:pPr>
      <w:r>
        <w:t>Технологии контейнеризации приложений нашли широкое применение в сферах разработки ПО и анализа данных. Эти технологии помогают сделать приложения более безопасными, облегчают их развёртывание и улучшают возможности по их масштабированию. Рост и развитие технологий контейнеризации можно считать одним из важнейших трендов современности.</w:t>
      </w:r>
    </w:p>
    <w:p w14:paraId="7ADEE1A2" w14:textId="77777777" w:rsidR="00CA2F8E" w:rsidRDefault="00CA2F8E" w:rsidP="00F935E8">
      <w:pPr>
        <w:pStyle w:val="a4"/>
      </w:pPr>
      <w:r w:rsidRPr="00F935E8">
        <w:rPr>
          <w:b/>
          <w:bCs/>
        </w:rPr>
        <w:t>Docker</w:t>
      </w:r>
      <w:r>
        <w:t xml:space="preserve"> — это платформа, которая предназначена для разработки, развёртывания и запуска приложений в контейнерах. Слово «Docker» в последнее время стало чем-то вроде синонима слова «контейнеризация».</w:t>
      </w:r>
    </w:p>
    <w:p w14:paraId="607F4A07" w14:textId="77777777" w:rsidR="00CA2F8E" w:rsidRDefault="00CA2F8E" w:rsidP="00F935E8">
      <w:pPr>
        <w:pStyle w:val="a4"/>
      </w:pPr>
      <w:r>
        <w:t>Во время выполнения контейнера Docker внутри него обычно выполняется какая-то программа. Она выполняет в контейнере некие действия, то есть — делает что-то полезное. Например, код, который работает в контейнере Docker, возможно, отправил на ваш компьютер тот текст, который вы сейчас читаете. Вполне возможно и то, что именно код, выполняющийся в контейнере Docker, принимает голосовые команды, которые вы даёте Amazon Alexa, и преобразует их в инструкции для ещё каких-нибудь программ, работающих в других контейнерах.</w:t>
      </w:r>
    </w:p>
    <w:p w14:paraId="7327060A" w14:textId="77777777" w:rsidR="00CA2F8E" w:rsidRDefault="00CA2F8E" w:rsidP="00F935E8">
      <w:pPr>
        <w:pStyle w:val="a4"/>
      </w:pPr>
      <w:r>
        <w:t>Благодаря использованию Docker можно, на одном и том же компьютере, одновременно запускать множество контейнеров. И, как и любые другие программы, контейнеры Docker можно запускать, останавливать, удалять. Можно исследовать их содержимое и создавать их.</w:t>
      </w:r>
    </w:p>
    <w:p w14:paraId="455A8ABC" w14:textId="77777777" w:rsidR="00CA2F8E" w:rsidRDefault="00CA2F8E" w:rsidP="00F935E8">
      <w:pPr>
        <w:pStyle w:val="3"/>
      </w:pPr>
      <w:r>
        <w:lastRenderedPageBreak/>
        <w:t>Концепции Docker</w:t>
      </w:r>
    </w:p>
    <w:p w14:paraId="222E9E16" w14:textId="77777777" w:rsidR="00CA2F8E" w:rsidRPr="00F935E8" w:rsidRDefault="00CA2F8E" w:rsidP="00F935E8">
      <w:pPr>
        <w:pStyle w:val="a4"/>
      </w:pPr>
      <w:r w:rsidRPr="00F935E8">
        <w:t>Виртуальные машины</w:t>
      </w:r>
    </w:p>
    <w:p w14:paraId="743370D0" w14:textId="77777777" w:rsidR="00CA2F8E" w:rsidRDefault="00CA2F8E" w:rsidP="00F935E8">
      <w:pPr>
        <w:pStyle w:val="a4"/>
      </w:pPr>
      <w:r>
        <w:t>Предшественниками контейнеров Docker были виртуальные машины. Виртуальная машина, как и контейнер, изолирует от внешней среды приложение и его зависимости. Однако контейнеры Docker обладают преимуществами перед виртуальными машинами. Так, они потребляют меньше ресурсов, их очень легко переносить, они быстрее запускаются и приходят в работоспособное состояние. В этом материале можно найти подробное сравнение контейнеров и виртуальных машин.</w:t>
      </w:r>
    </w:p>
    <w:p w14:paraId="4DA24BD9" w14:textId="77777777" w:rsidR="00CA2F8E" w:rsidRPr="00F935E8" w:rsidRDefault="00CA2F8E" w:rsidP="00F935E8">
      <w:pPr>
        <w:pStyle w:val="a4"/>
      </w:pPr>
      <w:r w:rsidRPr="00F935E8">
        <w:t>Образ контейнера Docker</w:t>
      </w:r>
    </w:p>
    <w:p w14:paraId="71B21D88" w14:textId="77777777" w:rsidR="00CA2F8E" w:rsidRDefault="00CA2F8E" w:rsidP="00F935E8">
      <w:pPr>
        <w:pStyle w:val="a4"/>
      </w:pPr>
      <w:r>
        <w:t>Выше мы уже говорили об «образах». Что это такое? Хороший вопрос. То, что в терминологии Docker называется «образом», или, по-английски, «image», это совсем не то же самое, что, например, фотография (это — одно из значений слова «image»). Образы контейнеров Docker можно сравнить с чертежами, с формочками для печенья, или с пресс-формами для изготовления пластиковых изделий. Образы — это неизменные шаблоны, которые используются для создания одинаковых контейнеров. В образе контейнера Docker содержится образ базовой операционной системы, код приложения, библиотеки, от которого оно зависит. Всё это скомпоновано в виде единой сущности, на основе которой можно создать контейнер.</w:t>
      </w:r>
    </w:p>
    <w:p w14:paraId="51CF75B6" w14:textId="77777777" w:rsidR="00CA2F8E" w:rsidRPr="00F935E8" w:rsidRDefault="00CA2F8E" w:rsidP="00F935E8">
      <w:pPr>
        <w:pStyle w:val="a4"/>
      </w:pPr>
      <w:r w:rsidRPr="00F935E8">
        <w:t>Файл Dockerfile</w:t>
      </w:r>
    </w:p>
    <w:p w14:paraId="1F09F883" w14:textId="77777777" w:rsidR="00CA2F8E" w:rsidRDefault="00CA2F8E" w:rsidP="00F935E8">
      <w:pPr>
        <w:pStyle w:val="a4"/>
      </w:pPr>
      <w:r>
        <w:t>Файл Dockerfile содержит набор инструкций, следуя которым Docker будет собирать образ контейнера. Этот файл содержит описание базового образа, который будет представлять собой исходный слой образа. Среди популярных официальных базовых образов можно отметить python, ubuntu, alpine.</w:t>
      </w:r>
    </w:p>
    <w:p w14:paraId="0890F1BC" w14:textId="77777777" w:rsidR="00CA2F8E" w:rsidRDefault="00CA2F8E" w:rsidP="00F935E8">
      <w:pPr>
        <w:pStyle w:val="a4"/>
      </w:pPr>
      <w:r>
        <w:t xml:space="preserve">В образ контейнера, поверх базового образа, можно добавлять дополнительные слои. Делается это в соответствии с инструкциями из Dockerfile. </w:t>
      </w:r>
      <w:r>
        <w:lastRenderedPageBreak/>
        <w:t>Например, если Dockerfile описывает образ, который планируется использовать для решения задач машинного обучения, то в нём могут быть инструкции для включения в промежуточный слой такого образа библиотек NumPy, Pandas и Scikit-learn.</w:t>
      </w:r>
    </w:p>
    <w:p w14:paraId="3B9672D8" w14:textId="77777777" w:rsidR="00CA2F8E" w:rsidRDefault="00CA2F8E" w:rsidP="00F935E8">
      <w:pPr>
        <w:pStyle w:val="a4"/>
      </w:pPr>
    </w:p>
    <w:p w14:paraId="15C08F21" w14:textId="77777777" w:rsidR="00CA2F8E" w:rsidRDefault="00CA2F8E" w:rsidP="00F935E8">
      <w:pPr>
        <w:pStyle w:val="a4"/>
      </w:pPr>
      <w:r>
        <w:t>И, наконец, в образе может содержаться, поверх всех остальных, ещё один тонкий слой, данные, хранящиеся в котором, поддаются изменению. Это — небольшой по объёму слой, содержащий программу, которую планируется запускать в контейнере.</w:t>
      </w:r>
    </w:p>
    <w:p w14:paraId="7F6F6BE3" w14:textId="77777777" w:rsidR="00CA2F8E" w:rsidRDefault="00CA2F8E" w:rsidP="00F935E8">
      <w:pPr>
        <w:pStyle w:val="3"/>
      </w:pPr>
      <w:r>
        <w:t>Контейнер Docker</w:t>
      </w:r>
    </w:p>
    <w:p w14:paraId="1C6F3BBC" w14:textId="77777777" w:rsidR="00CA2F8E" w:rsidRDefault="00CA2F8E" w:rsidP="00F935E8">
      <w:pPr>
        <w:pStyle w:val="a4"/>
      </w:pPr>
      <w:r>
        <w:t>Для того чтобы запустить контейнер, нам нужен, во-первых, образ контейнера, во-вторых — среда, в которой установлен Docker, способная понять команду вида docker run image_name. Эта команда создаёт контейнер из образа и запускает его.</w:t>
      </w:r>
    </w:p>
    <w:p w14:paraId="01D0CA4B" w14:textId="77777777" w:rsidR="00CA2F8E" w:rsidRPr="00F935E8" w:rsidRDefault="00CA2F8E" w:rsidP="00F935E8">
      <w:pPr>
        <w:pStyle w:val="a4"/>
      </w:pPr>
      <w:r w:rsidRPr="00F935E8">
        <w:t>Репозиторий контейнеров</w:t>
      </w:r>
    </w:p>
    <w:p w14:paraId="4A06C3CF" w14:textId="77777777" w:rsidR="00CA2F8E" w:rsidRDefault="00CA2F8E" w:rsidP="00F935E8">
      <w:pPr>
        <w:pStyle w:val="a4"/>
      </w:pPr>
      <w:r>
        <w:t>Если вы хотите дать возможность другим людям создавать контейнеры на основе вашего образа, вы можете отправить этот образ в облачное хранилище. Самым крупным подобным хранилищем является репозиторий Docker Hub. Он используется при работе с Docker по умолчанию.</w:t>
      </w:r>
    </w:p>
    <w:p w14:paraId="19B73447" w14:textId="41298143" w:rsidR="00CA2F8E" w:rsidRDefault="00CA2F8E" w:rsidP="00F935E8">
      <w:pPr>
        <w:pStyle w:val="a4"/>
      </w:pPr>
      <w:r>
        <w:t>Мы уже довольно много всего обсудили. Пришло время собрать всё это вместе и сравнить работу с контейнерами Docker с приготовлением пиццы.</w:t>
      </w:r>
    </w:p>
    <w:p w14:paraId="2ACE1FAD" w14:textId="77777777" w:rsidR="00CA2F8E" w:rsidRDefault="00CA2F8E" w:rsidP="00F935E8">
      <w:pPr>
        <w:pStyle w:val="2"/>
      </w:pPr>
      <w:r>
        <w:t>Практика</w:t>
      </w:r>
    </w:p>
    <w:p w14:paraId="40A20321" w14:textId="77777777" w:rsidR="00CA2F8E" w:rsidRPr="00F935E8" w:rsidRDefault="00CA2F8E" w:rsidP="00F935E8">
      <w:pPr>
        <w:pStyle w:val="a4"/>
      </w:pPr>
      <w:r w:rsidRPr="00F935E8">
        <w:t>Постановка задачи</w:t>
      </w:r>
    </w:p>
    <w:p w14:paraId="225EF1ED" w14:textId="77777777" w:rsidR="00CA2F8E" w:rsidRDefault="00CA2F8E" w:rsidP="00F935E8">
      <w:pPr>
        <w:pStyle w:val="a4"/>
        <w:numPr>
          <w:ilvl w:val="0"/>
          <w:numId w:val="8"/>
        </w:numPr>
      </w:pPr>
      <w:r>
        <w:t>Подготовить рабочие окружение для локального окружения и тестирования разрабатываемого приложения.</w:t>
      </w:r>
    </w:p>
    <w:p w14:paraId="2F73E6AB" w14:textId="77777777" w:rsidR="00CA2F8E" w:rsidRDefault="00CA2F8E" w:rsidP="00F935E8">
      <w:pPr>
        <w:pStyle w:val="a4"/>
        <w:numPr>
          <w:ilvl w:val="0"/>
          <w:numId w:val="8"/>
        </w:numPr>
      </w:pPr>
      <w:r>
        <w:t>Запустить в развернутом окружении приложение - “Hello world”.</w:t>
      </w:r>
    </w:p>
    <w:p w14:paraId="0C64F23C" w14:textId="77777777" w:rsidR="00CA2F8E" w:rsidRDefault="00CA2F8E" w:rsidP="00F935E8">
      <w:pPr>
        <w:pStyle w:val="a4"/>
        <w:numPr>
          <w:ilvl w:val="0"/>
          <w:numId w:val="8"/>
        </w:numPr>
      </w:pPr>
      <w:r>
        <w:lastRenderedPageBreak/>
        <w:t>Подготовка и развертывание контейнера для лабораторного приложения.</w:t>
      </w:r>
    </w:p>
    <w:p w14:paraId="17AD9F8C" w14:textId="77777777" w:rsidR="00CA2F8E" w:rsidRDefault="00CA2F8E" w:rsidP="00F935E8">
      <w:pPr>
        <w:pStyle w:val="a4"/>
        <w:numPr>
          <w:ilvl w:val="0"/>
          <w:numId w:val="8"/>
        </w:numPr>
      </w:pPr>
      <w:r>
        <w:t>Упаковка и запуск подготовленного приложения в контейнере.</w:t>
      </w:r>
    </w:p>
    <w:p w14:paraId="7ACE76BA" w14:textId="77777777" w:rsidR="00CA2F8E" w:rsidRDefault="00CA2F8E" w:rsidP="00F935E8">
      <w:pPr>
        <w:pStyle w:val="a4"/>
        <w:numPr>
          <w:ilvl w:val="0"/>
          <w:numId w:val="8"/>
        </w:numPr>
      </w:pPr>
      <w:r>
        <w:t>Удаление нашего контейнера.</w:t>
      </w:r>
    </w:p>
    <w:p w14:paraId="5DADB89A" w14:textId="77777777" w:rsidR="00CA2F8E" w:rsidRPr="00F935E8" w:rsidRDefault="00CA2F8E" w:rsidP="00F935E8">
      <w:pPr>
        <w:pStyle w:val="a4"/>
      </w:pPr>
      <w:r w:rsidRPr="00F935E8">
        <w:t>Программные требования</w:t>
      </w:r>
    </w:p>
    <w:p w14:paraId="1201D669" w14:textId="41AF0508" w:rsidR="00CA2F8E" w:rsidRDefault="00CA2F8E" w:rsidP="00F935E8">
      <w:pPr>
        <w:pStyle w:val="a4"/>
      </w:pPr>
      <w:r>
        <w:t>ОС Windows, Linux или MacOS</w:t>
      </w:r>
      <w:r w:rsidR="00F935E8">
        <w:t xml:space="preserve"> </w:t>
      </w:r>
      <w:r>
        <w:t>с последними обновлениями, касающимися безопасности ОС</w:t>
      </w:r>
    </w:p>
    <w:p w14:paraId="57648748" w14:textId="77777777" w:rsidR="00CA2F8E" w:rsidRPr="00CA2F8E" w:rsidRDefault="00CA2F8E" w:rsidP="00F935E8">
      <w:pPr>
        <w:pStyle w:val="a4"/>
        <w:rPr>
          <w:lang w:val="en-US"/>
        </w:rPr>
      </w:pPr>
      <w:r w:rsidRPr="00CA2F8E">
        <w:rPr>
          <w:lang w:val="en-US"/>
        </w:rPr>
        <w:t>1GB of memory 1GB of swap</w:t>
      </w:r>
    </w:p>
    <w:p w14:paraId="07F54BE0" w14:textId="77777777" w:rsidR="00CA2F8E" w:rsidRDefault="00CA2F8E" w:rsidP="00F935E8">
      <w:pPr>
        <w:pStyle w:val="3"/>
      </w:pPr>
      <w:r>
        <w:t>Реализация</w:t>
      </w:r>
    </w:p>
    <w:p w14:paraId="686C8772" w14:textId="2D2710AA" w:rsidR="00CA2F8E" w:rsidRDefault="00CA2F8E" w:rsidP="00F935E8">
      <w:pPr>
        <w:pStyle w:val="4"/>
      </w:pPr>
      <w:r>
        <w:t xml:space="preserve">Подготовка рабочего окружения для локального окружения и тестирования </w:t>
      </w:r>
      <w:r w:rsidR="00F935E8">
        <w:t>разрабатываемого</w:t>
      </w:r>
      <w:r>
        <w:t xml:space="preserve"> приложения.</w:t>
      </w:r>
    </w:p>
    <w:p w14:paraId="26950DA9" w14:textId="77777777" w:rsidR="00CA2F8E" w:rsidRPr="00F935E8" w:rsidRDefault="00CA2F8E" w:rsidP="00F935E8">
      <w:pPr>
        <w:pStyle w:val="a4"/>
      </w:pPr>
      <w:r w:rsidRPr="00F935E8">
        <w:t>Windows OC</w:t>
      </w:r>
    </w:p>
    <w:p w14:paraId="3F39DFCA" w14:textId="77777777" w:rsidR="00CA2F8E" w:rsidRPr="00F935E8" w:rsidRDefault="00CA2F8E" w:rsidP="00F935E8">
      <w:pPr>
        <w:pStyle w:val="a4"/>
      </w:pPr>
      <w:r w:rsidRPr="00F935E8">
        <w:t>Установить интерактивно</w:t>
      </w:r>
    </w:p>
    <w:p w14:paraId="20610B63" w14:textId="77777777" w:rsidR="00CA2F8E" w:rsidRDefault="00CA2F8E" w:rsidP="00F935E8">
      <w:pPr>
        <w:pStyle w:val="a4"/>
        <w:numPr>
          <w:ilvl w:val="0"/>
          <w:numId w:val="9"/>
        </w:numPr>
      </w:pPr>
      <w:r>
        <w:t>Дважды щелкните Docker Desktop Installer.exe, чтобы запустить программу установки.</w:t>
      </w:r>
    </w:p>
    <w:p w14:paraId="5177B099" w14:textId="3C21EE2B" w:rsidR="00CA2F8E" w:rsidRDefault="00CA2F8E" w:rsidP="00F935E8">
      <w:pPr>
        <w:pStyle w:val="a4"/>
      </w:pPr>
      <w:r>
        <w:t>Eсли вы еще не загрузили установщик (Docker Desktop Installer.exe), вы можете получить его с</w:t>
      </w:r>
      <w:r w:rsidR="00F935E8" w:rsidRPr="00F935E8">
        <w:t xml:space="preserve"> </w:t>
      </w:r>
      <w:hyperlink r:id="rId8" w:history="1">
        <w:r w:rsidRPr="00F935E8">
          <w:rPr>
            <w:rStyle w:val="ad"/>
          </w:rPr>
          <w:t>Docker Hub</w:t>
        </w:r>
      </w:hyperlink>
    </w:p>
    <w:p w14:paraId="6A787CF0" w14:textId="77777777" w:rsidR="00CA2F8E" w:rsidRDefault="00CA2F8E" w:rsidP="00F935E8">
      <w:pPr>
        <w:pStyle w:val="a4"/>
        <w:numPr>
          <w:ilvl w:val="0"/>
          <w:numId w:val="9"/>
        </w:numPr>
      </w:pPr>
      <w:r>
        <w:t>При появлении запроса убедитесь, что параметр «Использовать WSL 2 вместо Hyper-V» на странице «Конфигурация» выбран или не выбран в зависимости от вашего выбора серверной части.</w:t>
      </w:r>
    </w:p>
    <w:p w14:paraId="4FDA6ED4" w14:textId="77777777" w:rsidR="00CA2F8E" w:rsidRDefault="00CA2F8E" w:rsidP="00F935E8">
      <w:pPr>
        <w:pStyle w:val="a4"/>
      </w:pPr>
      <w:r>
        <w:t>Если ваша система поддерживает только один из двух вариантов, вы не сможете выбрать, какой сервер использовать.</w:t>
      </w:r>
    </w:p>
    <w:p w14:paraId="226D9D25" w14:textId="77777777" w:rsidR="00CA2F8E" w:rsidRDefault="00CA2F8E" w:rsidP="00F935E8">
      <w:pPr>
        <w:pStyle w:val="a4"/>
        <w:numPr>
          <w:ilvl w:val="0"/>
          <w:numId w:val="9"/>
        </w:numPr>
      </w:pPr>
      <w:r>
        <w:t>Следуйте инструкциям мастера установки, чтобы авторизовать программу установки и продолжить установку.</w:t>
      </w:r>
    </w:p>
    <w:p w14:paraId="417EABB2" w14:textId="77777777" w:rsidR="00CA2F8E" w:rsidRDefault="00CA2F8E" w:rsidP="00F935E8">
      <w:pPr>
        <w:pStyle w:val="a4"/>
        <w:numPr>
          <w:ilvl w:val="0"/>
          <w:numId w:val="9"/>
        </w:numPr>
      </w:pPr>
      <w:r>
        <w:lastRenderedPageBreak/>
        <w:t xml:space="preserve">После успешной установки нажмите </w:t>
      </w:r>
      <w:proofErr w:type="gramStart"/>
      <w:r>
        <w:t>Закрыть</w:t>
      </w:r>
      <w:proofErr w:type="gramEnd"/>
      <w:r>
        <w:t>, чтобы завершить процесс установки.</w:t>
      </w:r>
    </w:p>
    <w:p w14:paraId="590AFA74" w14:textId="77777777" w:rsidR="00CA2F8E" w:rsidRDefault="00CA2F8E" w:rsidP="00F935E8">
      <w:pPr>
        <w:pStyle w:val="a4"/>
        <w:numPr>
          <w:ilvl w:val="0"/>
          <w:numId w:val="9"/>
        </w:numPr>
      </w:pPr>
      <w:r>
        <w:t>Если ваша учетная запись администратора отличается от вашей учетной записи пользователя, вы должны добавить пользователя в группу docker-users. Запустите «Управление компьютером» от имени администратора и перейдите к «Локальные пользователи и группы</w:t>
      </w:r>
      <w:proofErr w:type="gramStart"/>
      <w:r>
        <w:t>» &gt;</w:t>
      </w:r>
      <w:proofErr w:type="gramEnd"/>
      <w:r>
        <w:t xml:space="preserve"> «Группы» &gt; «docker-users». Щелкните правой кнопкой мыши, чтобы добавить пользователя в группу. Выйдите из системы и войдите снова, чтобы изменения вступили в силу.</w:t>
      </w:r>
    </w:p>
    <w:p w14:paraId="7C14A85F" w14:textId="77777777" w:rsidR="00CA2F8E" w:rsidRPr="00F935E8" w:rsidRDefault="00CA2F8E" w:rsidP="00F935E8">
      <w:pPr>
        <w:pStyle w:val="a4"/>
      </w:pPr>
      <w:r w:rsidRPr="00F935E8">
        <w:t>Установить из командной строки</w:t>
      </w:r>
    </w:p>
    <w:p w14:paraId="7FDC58C3" w14:textId="77777777" w:rsidR="00CA2F8E" w:rsidRDefault="00CA2F8E" w:rsidP="00F935E8">
      <w:pPr>
        <w:pStyle w:val="a4"/>
      </w:pPr>
      <w:r>
        <w:t>После загрузки Docker Desktop Installer.exe выполните в терминале следующую команду, чтобы установить Docker Desktop:</w:t>
      </w:r>
    </w:p>
    <w:p w14:paraId="77DF98A3" w14:textId="77777777" w:rsidR="00CA2F8E" w:rsidRPr="006A1FF2" w:rsidRDefault="00CA2F8E" w:rsidP="00F935E8">
      <w:pPr>
        <w:pStyle w:val="a4"/>
        <w:rPr>
          <w:rFonts w:ascii="Cascadia Mono" w:hAnsi="Cascadia Mono"/>
          <w:sz w:val="24"/>
          <w:szCs w:val="20"/>
        </w:rPr>
      </w:pPr>
      <w:r w:rsidRPr="006A1FF2">
        <w:rPr>
          <w:rFonts w:ascii="Cascadia Mono" w:hAnsi="Cascadia Mono"/>
          <w:sz w:val="24"/>
          <w:szCs w:val="20"/>
        </w:rPr>
        <w:t>"Docker Desktop Installer.exe" install</w:t>
      </w:r>
    </w:p>
    <w:p w14:paraId="57EFA557" w14:textId="77777777" w:rsidR="00CA2F8E" w:rsidRDefault="00CA2F8E" w:rsidP="00F935E8">
      <w:pPr>
        <w:pStyle w:val="a4"/>
      </w:pPr>
      <w:r>
        <w:t>Если вы используете PowerShell, вы должны запустить его как:</w:t>
      </w:r>
    </w:p>
    <w:p w14:paraId="61B1C2BC" w14:textId="77777777" w:rsidR="00CA2F8E" w:rsidRPr="006A1FF2" w:rsidRDefault="00CA2F8E" w:rsidP="00F935E8">
      <w:pPr>
        <w:pStyle w:val="a4"/>
        <w:rPr>
          <w:rFonts w:ascii="Cascadia Mono" w:hAnsi="Cascadia Mono"/>
          <w:sz w:val="24"/>
          <w:szCs w:val="20"/>
          <w:lang w:val="en-US"/>
        </w:rPr>
      </w:pPr>
      <w:r w:rsidRPr="006A1FF2">
        <w:rPr>
          <w:rFonts w:ascii="Cascadia Mono" w:hAnsi="Cascadia Mono"/>
          <w:sz w:val="24"/>
          <w:szCs w:val="20"/>
          <w:lang w:val="en-US"/>
        </w:rPr>
        <w:t>Start-Process 'Docker Desktop Installer.exe' -Wait install</w:t>
      </w:r>
    </w:p>
    <w:p w14:paraId="7B889244" w14:textId="77777777" w:rsidR="00CA2F8E" w:rsidRDefault="00CA2F8E" w:rsidP="00F935E8">
      <w:pPr>
        <w:pStyle w:val="a4"/>
      </w:pPr>
      <w:r>
        <w:t>При использовании командной строки Windows:</w:t>
      </w:r>
    </w:p>
    <w:p w14:paraId="224818E6" w14:textId="77777777" w:rsidR="00CA2F8E" w:rsidRPr="006A1FF2" w:rsidRDefault="00CA2F8E" w:rsidP="00F935E8">
      <w:pPr>
        <w:pStyle w:val="a4"/>
        <w:rPr>
          <w:rFonts w:ascii="Cascadia Mono" w:hAnsi="Cascadia Mono"/>
          <w:sz w:val="24"/>
          <w:szCs w:val="20"/>
          <w:lang w:val="en-US"/>
        </w:rPr>
      </w:pPr>
      <w:r w:rsidRPr="006A1FF2">
        <w:rPr>
          <w:rFonts w:ascii="Cascadia Mono" w:hAnsi="Cascadia Mono"/>
          <w:sz w:val="24"/>
          <w:szCs w:val="20"/>
          <w:lang w:val="en-US"/>
        </w:rPr>
        <w:t>start /w "" "Docker Desktop Installer.exe" install</w:t>
      </w:r>
    </w:p>
    <w:p w14:paraId="42EFE55A" w14:textId="77777777" w:rsidR="00CA2F8E" w:rsidRDefault="00CA2F8E" w:rsidP="00F935E8">
      <w:pPr>
        <w:pStyle w:val="a4"/>
      </w:pPr>
      <w:r>
        <w:t>Команда install принимает следующие флаги:</w:t>
      </w:r>
    </w:p>
    <w:p w14:paraId="644988C4" w14:textId="77777777" w:rsidR="00CA2F8E" w:rsidRDefault="00CA2F8E" w:rsidP="00F935E8">
      <w:pPr>
        <w:pStyle w:val="a4"/>
        <w:numPr>
          <w:ilvl w:val="0"/>
          <w:numId w:val="10"/>
        </w:numPr>
      </w:pPr>
      <w:r w:rsidRPr="00F935E8">
        <w:t>--quiet:</w:t>
      </w:r>
      <w:r>
        <w:t xml:space="preserve"> подавляет вывод информации при запуске установщика</w:t>
      </w:r>
    </w:p>
    <w:p w14:paraId="7410A10A" w14:textId="4F8CD324" w:rsidR="00CA2F8E" w:rsidRDefault="00CA2F8E" w:rsidP="00F935E8">
      <w:pPr>
        <w:pStyle w:val="a4"/>
        <w:numPr>
          <w:ilvl w:val="0"/>
          <w:numId w:val="10"/>
        </w:numPr>
      </w:pPr>
      <w:r w:rsidRPr="00F935E8">
        <w:rPr>
          <w:b/>
          <w:bCs/>
        </w:rPr>
        <w:t>--accept-license</w:t>
      </w:r>
      <w:r>
        <w:t xml:space="preserve">: принимает соглашение об обслуживании подписки Docker </w:t>
      </w:r>
      <w:r w:rsidR="00F935E8">
        <w:t>сейчас, вместо того чтобы</w:t>
      </w:r>
      <w:r>
        <w:t xml:space="preserve"> требовать его принятия при первом запуске приложения.</w:t>
      </w:r>
    </w:p>
    <w:p w14:paraId="3CFEF4AB" w14:textId="77777777" w:rsidR="00CA2F8E" w:rsidRDefault="00CA2F8E" w:rsidP="00F935E8">
      <w:pPr>
        <w:pStyle w:val="a4"/>
        <w:numPr>
          <w:ilvl w:val="0"/>
          <w:numId w:val="10"/>
        </w:numPr>
      </w:pPr>
      <w:r w:rsidRPr="00F935E8">
        <w:rPr>
          <w:b/>
          <w:bCs/>
        </w:rPr>
        <w:t>--no-windows-containers</w:t>
      </w:r>
      <w:r>
        <w:t>: отключает интеграцию с контейнерами Windows.</w:t>
      </w:r>
    </w:p>
    <w:p w14:paraId="1BFD1DAA" w14:textId="77777777" w:rsidR="00CA2F8E" w:rsidRDefault="00CA2F8E" w:rsidP="00F935E8">
      <w:pPr>
        <w:pStyle w:val="a4"/>
        <w:numPr>
          <w:ilvl w:val="0"/>
          <w:numId w:val="10"/>
        </w:numPr>
      </w:pPr>
      <w:r w:rsidRPr="00F935E8">
        <w:rPr>
          <w:b/>
          <w:bCs/>
        </w:rPr>
        <w:lastRenderedPageBreak/>
        <w:t>--allowed-org</w:t>
      </w:r>
      <w:proofErr w:type="gramStart"/>
      <w:r w:rsidRPr="00F935E8">
        <w:rPr>
          <w:b/>
          <w:bCs/>
        </w:rPr>
        <w:t>=&lt;</w:t>
      </w:r>
      <w:proofErr w:type="gramEnd"/>
      <w:r w:rsidRPr="00F935E8">
        <w:rPr>
          <w:b/>
          <w:bCs/>
        </w:rPr>
        <w:t xml:space="preserve">имя организации&gt;: </w:t>
      </w:r>
      <w:r>
        <w:t>требует, чтобы пользователь вошел в систему и был частью указанной организации Docker Hub при запуске приложения.</w:t>
      </w:r>
    </w:p>
    <w:p w14:paraId="5867B88E" w14:textId="77777777" w:rsidR="00CA2F8E" w:rsidRDefault="00CA2F8E" w:rsidP="00F935E8">
      <w:pPr>
        <w:pStyle w:val="a4"/>
        <w:numPr>
          <w:ilvl w:val="0"/>
          <w:numId w:val="10"/>
        </w:numPr>
      </w:pPr>
      <w:r w:rsidRPr="00F935E8">
        <w:rPr>
          <w:b/>
          <w:bCs/>
        </w:rPr>
        <w:t>--backend</w:t>
      </w:r>
      <w:proofErr w:type="gramStart"/>
      <w:r w:rsidRPr="00F935E8">
        <w:rPr>
          <w:b/>
          <w:bCs/>
        </w:rPr>
        <w:t>=&lt;</w:t>
      </w:r>
      <w:proofErr w:type="gramEnd"/>
      <w:r w:rsidRPr="00F935E8">
        <w:rPr>
          <w:b/>
          <w:bCs/>
        </w:rPr>
        <w:t>имя серверной части&gt;:</w:t>
      </w:r>
      <w:r>
        <w:t xml:space="preserve"> выбирает серверную часть по умолчанию для использования в Docker Desktop, Hyper-V, Windows или WSL-2 (по умолчанию)</w:t>
      </w:r>
    </w:p>
    <w:p w14:paraId="1E200976" w14:textId="77777777" w:rsidR="00CA2F8E" w:rsidRDefault="00CA2F8E" w:rsidP="00F935E8">
      <w:pPr>
        <w:pStyle w:val="a4"/>
        <w:numPr>
          <w:ilvl w:val="0"/>
          <w:numId w:val="10"/>
        </w:numPr>
      </w:pPr>
      <w:r w:rsidRPr="00F935E8">
        <w:rPr>
          <w:b/>
          <w:bCs/>
        </w:rPr>
        <w:t>--installation-dir=&lt;путь&gt;:</w:t>
      </w:r>
      <w:r>
        <w:t xml:space="preserve"> изменяет место установки по умолчанию (C:\Program Files\Docker\Docker)</w:t>
      </w:r>
    </w:p>
    <w:p w14:paraId="4E17C098" w14:textId="77777777" w:rsidR="00CA2F8E" w:rsidRDefault="00CA2F8E" w:rsidP="00F935E8">
      <w:pPr>
        <w:pStyle w:val="a4"/>
        <w:numPr>
          <w:ilvl w:val="0"/>
          <w:numId w:val="10"/>
        </w:numPr>
      </w:pPr>
      <w:r w:rsidRPr="00F935E8">
        <w:rPr>
          <w:b/>
          <w:bCs/>
        </w:rPr>
        <w:t>--admin-settings</w:t>
      </w:r>
      <w:r>
        <w:t>: автоматически создает файл admin-settings.json, который администраторы используют для управления определенными настройками Docker Desktop на клиентских компьютерах в своей организации. Дополнительные сведения см. в разделе Управление настройками.</w:t>
      </w:r>
    </w:p>
    <w:p w14:paraId="00446110" w14:textId="77777777" w:rsidR="00CA2F8E" w:rsidRPr="00F935E8" w:rsidRDefault="00CA2F8E" w:rsidP="00F935E8">
      <w:pPr>
        <w:pStyle w:val="a4"/>
        <w:numPr>
          <w:ilvl w:val="1"/>
          <w:numId w:val="10"/>
        </w:numPr>
        <w:rPr>
          <w:b/>
          <w:bCs/>
        </w:rPr>
      </w:pPr>
      <w:r>
        <w:t xml:space="preserve">Его необходимо использовать вместе с флагом </w:t>
      </w:r>
      <w:r w:rsidRPr="00F935E8">
        <w:rPr>
          <w:b/>
          <w:bCs/>
        </w:rPr>
        <w:t>--allowed-org</w:t>
      </w:r>
      <w:proofErr w:type="gramStart"/>
      <w:r w:rsidRPr="00F935E8">
        <w:rPr>
          <w:b/>
          <w:bCs/>
        </w:rPr>
        <w:t>=&lt;</w:t>
      </w:r>
      <w:proofErr w:type="gramEnd"/>
      <w:r w:rsidRPr="00F935E8">
        <w:rPr>
          <w:b/>
          <w:bCs/>
        </w:rPr>
        <w:t>имя организации&gt;.</w:t>
      </w:r>
    </w:p>
    <w:p w14:paraId="5A4C4E1F" w14:textId="77777777" w:rsidR="00CA2F8E" w:rsidRPr="00F935E8" w:rsidRDefault="00CA2F8E" w:rsidP="00F935E8">
      <w:pPr>
        <w:pStyle w:val="a4"/>
        <w:numPr>
          <w:ilvl w:val="1"/>
          <w:numId w:val="10"/>
        </w:numPr>
        <w:rPr>
          <w:lang w:val="en-US"/>
        </w:rPr>
      </w:pPr>
      <w:r>
        <w:t>Например</w:t>
      </w:r>
      <w:r w:rsidRPr="00CA2F8E">
        <w:rPr>
          <w:lang w:val="en-US"/>
        </w:rPr>
        <w:t xml:space="preserve">: </w:t>
      </w:r>
      <w:r w:rsidRPr="00F935E8">
        <w:rPr>
          <w:lang w:val="en-US"/>
        </w:rPr>
        <w:t>--allowed-org</w:t>
      </w:r>
      <w:proofErr w:type="gramStart"/>
      <w:r w:rsidRPr="00F935E8">
        <w:rPr>
          <w:lang w:val="en-US"/>
        </w:rPr>
        <w:t>=&lt;</w:t>
      </w:r>
      <w:proofErr w:type="gramEnd"/>
      <w:r w:rsidRPr="00F935E8">
        <w:t>имя</w:t>
      </w:r>
      <w:r w:rsidRPr="00F935E8">
        <w:rPr>
          <w:lang w:val="en-US"/>
        </w:rPr>
        <w:t xml:space="preserve"> </w:t>
      </w:r>
      <w:r w:rsidRPr="00F935E8">
        <w:t>организации</w:t>
      </w:r>
      <w:r w:rsidRPr="00F935E8">
        <w:rPr>
          <w:lang w:val="en-US"/>
        </w:rPr>
        <w:t>&gt; --admin-settings='{"configurationFileVersion": 2, "enhancedContainerIsolation": {"value": true, "locked": false}}'</w:t>
      </w:r>
    </w:p>
    <w:p w14:paraId="3C5DD4A7" w14:textId="77777777" w:rsidR="00CA2F8E" w:rsidRDefault="00CA2F8E" w:rsidP="00F935E8">
      <w:pPr>
        <w:pStyle w:val="a4"/>
        <w:numPr>
          <w:ilvl w:val="0"/>
          <w:numId w:val="10"/>
        </w:numPr>
      </w:pPr>
      <w:r w:rsidRPr="00F935E8">
        <w:rPr>
          <w:b/>
          <w:bCs/>
        </w:rPr>
        <w:t>--proxy-http-mode=&lt;режим&gt;:</w:t>
      </w:r>
      <w:r>
        <w:t xml:space="preserve"> устанавливает режим HTTP-прокси, системный (по умолчанию) или ручной.</w:t>
      </w:r>
    </w:p>
    <w:p w14:paraId="76B3E747" w14:textId="77777777" w:rsidR="00CA2F8E" w:rsidRDefault="00CA2F8E" w:rsidP="00F935E8">
      <w:pPr>
        <w:pStyle w:val="a4"/>
        <w:numPr>
          <w:ilvl w:val="0"/>
          <w:numId w:val="10"/>
        </w:numPr>
      </w:pPr>
      <w:r w:rsidRPr="00F935E8">
        <w:rPr>
          <w:b/>
          <w:bCs/>
        </w:rPr>
        <w:t>--override-proxy-http=&lt;URL&gt;</w:t>
      </w:r>
      <w:r>
        <w:t>: задает URL-адрес прокси-сервера HTTP, который должен использоваться для исходящих HTTP-запросов, требует ручного режима --proxy-http-mode.</w:t>
      </w:r>
    </w:p>
    <w:p w14:paraId="6EBC7C1C" w14:textId="77777777" w:rsidR="00CA2F8E" w:rsidRDefault="00CA2F8E" w:rsidP="00F935E8">
      <w:pPr>
        <w:pStyle w:val="a4"/>
        <w:numPr>
          <w:ilvl w:val="0"/>
          <w:numId w:val="10"/>
        </w:numPr>
      </w:pPr>
      <w:r w:rsidRPr="00F935E8">
        <w:rPr>
          <w:b/>
          <w:bCs/>
        </w:rPr>
        <w:t>--override-proxy-https=&lt;URL&gt;:</w:t>
      </w:r>
      <w:r>
        <w:t xml:space="preserve"> устанавливает URL-адрес прокси-сервера HTTP, который должен использоваться для исходящих HTTPS-запросов, требует ручного режима --proxy-http-mode.</w:t>
      </w:r>
    </w:p>
    <w:p w14:paraId="4FF23EF9" w14:textId="77777777" w:rsidR="00CA2F8E" w:rsidRDefault="00CA2F8E" w:rsidP="00F935E8">
      <w:pPr>
        <w:pStyle w:val="a4"/>
        <w:numPr>
          <w:ilvl w:val="0"/>
          <w:numId w:val="10"/>
        </w:numPr>
      </w:pPr>
      <w:r w:rsidRPr="00F935E8">
        <w:rPr>
          <w:b/>
          <w:bCs/>
        </w:rPr>
        <w:lastRenderedPageBreak/>
        <w:t>--override-proxy-exclude=&lt;hosts/domains&gt;:</w:t>
      </w:r>
      <w:r>
        <w:t xml:space="preserve"> игнорирует настройки прокси для этих хостов и доменов, список через запятую.</w:t>
      </w:r>
    </w:p>
    <w:p w14:paraId="1B66B997" w14:textId="77777777" w:rsidR="00CA2F8E" w:rsidRDefault="00CA2F8E" w:rsidP="00F935E8">
      <w:pPr>
        <w:pStyle w:val="a4"/>
      </w:pPr>
      <w:r>
        <w:t xml:space="preserve">Если ваша учетная запись администратора отличается от вашей учетной записи пользователя, вы должны добавить пользователя в группу </w:t>
      </w:r>
      <w:r w:rsidRPr="006A1FF2">
        <w:rPr>
          <w:b/>
          <w:bCs/>
        </w:rPr>
        <w:t>docker-users:</w:t>
      </w:r>
    </w:p>
    <w:p w14:paraId="186C5EFE" w14:textId="34F692FF" w:rsidR="00CA2F8E" w:rsidRPr="006A1FF2" w:rsidRDefault="00CA2F8E" w:rsidP="00F935E8">
      <w:pPr>
        <w:pStyle w:val="a4"/>
        <w:rPr>
          <w:rFonts w:ascii="Cascadia Mono" w:hAnsi="Cascadia Mono"/>
          <w:sz w:val="24"/>
          <w:szCs w:val="20"/>
          <w:lang w:val="en-US"/>
        </w:rPr>
      </w:pPr>
      <w:r w:rsidRPr="006A1FF2">
        <w:rPr>
          <w:rFonts w:ascii="Cascadia Mono" w:hAnsi="Cascadia Mono"/>
          <w:sz w:val="24"/>
          <w:szCs w:val="20"/>
          <w:lang w:val="en-US"/>
        </w:rPr>
        <w:t xml:space="preserve">net localgroup docker-users </w:t>
      </w:r>
      <w:r w:rsidR="00F935E8" w:rsidRPr="006A1FF2">
        <w:rPr>
          <w:rFonts w:ascii="Cascadia Mono" w:hAnsi="Cascadia Mono"/>
          <w:sz w:val="24"/>
          <w:szCs w:val="20"/>
          <w:lang w:val="en-US"/>
        </w:rPr>
        <w:t xml:space="preserve">&lt;user&gt; </w:t>
      </w:r>
      <w:r w:rsidRPr="006A1FF2">
        <w:rPr>
          <w:rFonts w:ascii="Cascadia Mono" w:hAnsi="Cascadia Mono"/>
          <w:sz w:val="24"/>
          <w:szCs w:val="20"/>
          <w:lang w:val="en-US"/>
        </w:rPr>
        <w:t>/add</w:t>
      </w:r>
    </w:p>
    <w:p w14:paraId="1084E63B" w14:textId="77777777" w:rsidR="00CA2F8E" w:rsidRPr="006A1FF2" w:rsidRDefault="00CA2F8E" w:rsidP="00F935E8">
      <w:pPr>
        <w:pStyle w:val="a4"/>
        <w:rPr>
          <w:b/>
          <w:bCs/>
        </w:rPr>
      </w:pPr>
      <w:r w:rsidRPr="006A1FF2">
        <w:rPr>
          <w:b/>
          <w:bCs/>
          <w:lang w:val="en-US"/>
        </w:rPr>
        <w:t>Linux</w:t>
      </w:r>
      <w:r w:rsidRPr="006A1FF2">
        <w:rPr>
          <w:b/>
          <w:bCs/>
        </w:rPr>
        <w:t xml:space="preserve"> </w:t>
      </w:r>
      <w:r w:rsidRPr="006A1FF2">
        <w:rPr>
          <w:b/>
          <w:bCs/>
          <w:lang w:val="en-US"/>
        </w:rPr>
        <w:t>OC</w:t>
      </w:r>
    </w:p>
    <w:p w14:paraId="55812280" w14:textId="77777777" w:rsidR="00CA2F8E" w:rsidRDefault="00CA2F8E" w:rsidP="00F935E8">
      <w:pPr>
        <w:pStyle w:val="a4"/>
      </w:pPr>
      <w:r>
        <w:t>В рамках данной лабораторной работы установку Docker рассмотрим на примере операционной системы Debian</w:t>
      </w:r>
    </w:p>
    <w:p w14:paraId="0DA112D3" w14:textId="77777777" w:rsidR="00CA2F8E" w:rsidRDefault="00CA2F8E" w:rsidP="00F935E8">
      <w:pPr>
        <w:pStyle w:val="a4"/>
      </w:pPr>
      <w:r>
        <w:t>запуск HELLO world</w:t>
      </w:r>
    </w:p>
    <w:p w14:paraId="775BDA1A" w14:textId="77777777" w:rsidR="00CA2F8E" w:rsidRDefault="00CA2F8E" w:rsidP="00F935E8">
      <w:pPr>
        <w:pStyle w:val="a4"/>
      </w:pPr>
      <w:r>
        <w:t>запускам терминал или командную строку в зависимости от OC выполняем следующую команду</w:t>
      </w:r>
    </w:p>
    <w:p w14:paraId="19CB1328" w14:textId="77777777" w:rsidR="00CA2F8E" w:rsidRDefault="00CA2F8E" w:rsidP="00F935E8">
      <w:pPr>
        <w:pStyle w:val="a4"/>
      </w:pPr>
      <w:r>
        <w:t>docker run hello-world</w:t>
      </w:r>
    </w:p>
    <w:p w14:paraId="1EAA94D0" w14:textId="77777777" w:rsidR="00CA2F8E" w:rsidRDefault="00CA2F8E" w:rsidP="00F935E8">
      <w:pPr>
        <w:pStyle w:val="a4"/>
      </w:pPr>
      <w:r>
        <w:t>в результате выполнения происходит загрузка и развертывание демонстрационого приложения “HELLO WORLD”</w:t>
      </w:r>
    </w:p>
    <w:p w14:paraId="6FD3FF90" w14:textId="77777777" w:rsidR="00CA2F8E" w:rsidRDefault="00CA2F8E" w:rsidP="00F935E8">
      <w:pPr>
        <w:pStyle w:val="a4"/>
      </w:pPr>
      <w:r>
        <w:t>Подготовка и развертывание контейнера для лабораторного приложения.</w:t>
      </w:r>
    </w:p>
    <w:p w14:paraId="33003D49" w14:textId="77777777" w:rsidR="00CA2F8E" w:rsidRDefault="00CA2F8E" w:rsidP="00F935E8">
      <w:pPr>
        <w:pStyle w:val="a4"/>
      </w:pPr>
      <w:r>
        <w:t>Дана квадратная матрица размером nxn.</w:t>
      </w:r>
    </w:p>
    <w:p w14:paraId="34A67119" w14:textId="77777777" w:rsidR="00CA2F8E" w:rsidRDefault="00CA2F8E" w:rsidP="00F935E8">
      <w:pPr>
        <w:pStyle w:val="a4"/>
      </w:pPr>
      <w:r>
        <w:t>Найти минимальный элемент среди элементов, расположенных ниже главной диагонали,</w:t>
      </w:r>
    </w:p>
    <w:p w14:paraId="704D90CA" w14:textId="77777777" w:rsidR="00CA2F8E" w:rsidRDefault="00CA2F8E" w:rsidP="00F935E8">
      <w:pPr>
        <w:pStyle w:val="a4"/>
      </w:pPr>
      <w:r>
        <w:t>найти максимальный элемент, среди элементов расположенных выше побочной диагонали.</w:t>
      </w:r>
    </w:p>
    <w:p w14:paraId="6AB884E0" w14:textId="77777777" w:rsidR="00CA2F8E" w:rsidRDefault="00CA2F8E" w:rsidP="00F935E8">
      <w:pPr>
        <w:pStyle w:val="a4"/>
      </w:pPr>
      <w:r>
        <w:t>Найденные минимальный и максимальный элементы поменять местами и вывести их индексы.</w:t>
      </w:r>
    </w:p>
    <w:p w14:paraId="43CE6A01" w14:textId="77777777" w:rsidR="00CA2F8E" w:rsidRDefault="00CA2F8E" w:rsidP="00F935E8">
      <w:pPr>
        <w:pStyle w:val="a4"/>
      </w:pPr>
      <w:r>
        <w:t>Готовое скомпилированное приложение упаковать в контейнер</w:t>
      </w:r>
    </w:p>
    <w:p w14:paraId="60C58007" w14:textId="77777777" w:rsidR="00CA2F8E" w:rsidRDefault="00CA2F8E" w:rsidP="00F935E8">
      <w:pPr>
        <w:pStyle w:val="a4"/>
      </w:pPr>
      <w:r>
        <w:lastRenderedPageBreak/>
        <w:t>для этого необходимо:</w:t>
      </w:r>
    </w:p>
    <w:p w14:paraId="4CDA2CDF" w14:textId="77777777" w:rsidR="00CA2F8E" w:rsidRDefault="00CA2F8E" w:rsidP="00F935E8">
      <w:pPr>
        <w:pStyle w:val="a4"/>
      </w:pPr>
      <w:r>
        <w:t>так как приложение реализованно на языке С++, для запуска необходимо иметь установленный пакет gcc. если он не утсановлен необходимо выполнить следующию команду</w:t>
      </w:r>
    </w:p>
    <w:p w14:paraId="68F850BC" w14:textId="77777777" w:rsidR="00CA2F8E" w:rsidRDefault="00CA2F8E" w:rsidP="00F935E8">
      <w:pPr>
        <w:pStyle w:val="a4"/>
      </w:pPr>
      <w:r>
        <w:t>apt install -y gcc</w:t>
      </w:r>
    </w:p>
    <w:p w14:paraId="193E2174" w14:textId="77777777" w:rsidR="00CA2F8E" w:rsidRDefault="00CA2F8E" w:rsidP="00F935E8">
      <w:pPr>
        <w:pStyle w:val="a4"/>
      </w:pPr>
      <w:r>
        <w:t>Выполнить сборку контейнера положив бинарный файл в готовый контейнер докер вайл для это опреации выглядит следующим образом</w:t>
      </w:r>
    </w:p>
    <w:p w14:paraId="7F961ADB" w14:textId="77777777" w:rsidR="00CA2F8E" w:rsidRPr="00CA2F8E" w:rsidRDefault="00CA2F8E" w:rsidP="00F935E8">
      <w:pPr>
        <w:pStyle w:val="a4"/>
        <w:rPr>
          <w:lang w:val="en-US"/>
        </w:rPr>
      </w:pPr>
      <w:r w:rsidRPr="00CA2F8E">
        <w:rPr>
          <w:lang w:val="en-US"/>
        </w:rPr>
        <w:t># syntax=docker/dockerfile:1</w:t>
      </w:r>
    </w:p>
    <w:p w14:paraId="3C913AD8" w14:textId="77777777" w:rsidR="00CA2F8E" w:rsidRPr="00CA2F8E" w:rsidRDefault="00CA2F8E" w:rsidP="00F935E8">
      <w:pPr>
        <w:pStyle w:val="a4"/>
        <w:rPr>
          <w:lang w:val="en-US"/>
        </w:rPr>
      </w:pPr>
      <w:r w:rsidRPr="00CA2F8E">
        <w:rPr>
          <w:lang w:val="en-US"/>
        </w:rPr>
        <w:t>FROM debian</w:t>
      </w:r>
      <w:proofErr w:type="gramStart"/>
      <w:r w:rsidRPr="00CA2F8E">
        <w:rPr>
          <w:lang w:val="en-US"/>
        </w:rPr>
        <w:t>:bullseye</w:t>
      </w:r>
      <w:proofErr w:type="gramEnd"/>
    </w:p>
    <w:p w14:paraId="2A8B50E7" w14:textId="77777777" w:rsidR="00CA2F8E" w:rsidRPr="00CA2F8E" w:rsidRDefault="00CA2F8E" w:rsidP="00F935E8">
      <w:pPr>
        <w:pStyle w:val="a4"/>
        <w:rPr>
          <w:lang w:val="en-US"/>
        </w:rPr>
      </w:pPr>
      <w:r w:rsidRPr="00CA2F8E">
        <w:rPr>
          <w:lang w:val="en-US"/>
        </w:rPr>
        <w:t># Copy app to container</w:t>
      </w:r>
    </w:p>
    <w:p w14:paraId="3DAB7EFE" w14:textId="77777777" w:rsidR="00CA2F8E" w:rsidRPr="00CB52E5" w:rsidRDefault="00CA2F8E" w:rsidP="00F935E8">
      <w:pPr>
        <w:pStyle w:val="a4"/>
      </w:pPr>
      <w:r w:rsidRPr="00CA2F8E">
        <w:rPr>
          <w:lang w:val="en-US"/>
        </w:rPr>
        <w:t>COPY</w:t>
      </w:r>
      <w:r w:rsidRPr="00CB52E5">
        <w:t xml:space="preserve"> [</w:t>
      </w:r>
      <w:r>
        <w:t>Имя</w:t>
      </w:r>
      <w:r w:rsidRPr="00CB52E5">
        <w:t xml:space="preserve"> </w:t>
      </w:r>
      <w:r>
        <w:t>вашего</w:t>
      </w:r>
      <w:r w:rsidRPr="00CB52E5">
        <w:t xml:space="preserve"> </w:t>
      </w:r>
      <w:r>
        <w:t>бинарного</w:t>
      </w:r>
      <w:r w:rsidRPr="00CB52E5">
        <w:t xml:space="preserve"> </w:t>
      </w:r>
      <w:r>
        <w:t>файла</w:t>
      </w:r>
      <w:r w:rsidRPr="00CB52E5">
        <w:t>]/</w:t>
      </w:r>
    </w:p>
    <w:p w14:paraId="77339E47" w14:textId="77777777" w:rsidR="00CA2F8E" w:rsidRDefault="00CA2F8E" w:rsidP="00F935E8">
      <w:pPr>
        <w:pStyle w:val="a4"/>
      </w:pPr>
      <w:r>
        <w:t># Run</w:t>
      </w:r>
    </w:p>
    <w:p w14:paraId="124BF8FD" w14:textId="77777777" w:rsidR="00CA2F8E" w:rsidRDefault="00CA2F8E" w:rsidP="00F935E8">
      <w:pPr>
        <w:pStyle w:val="a4"/>
      </w:pPr>
      <w:r>
        <w:t>CMD ["</w:t>
      </w:r>
      <w:proofErr w:type="gramStart"/>
      <w:r>
        <w:t>/[</w:t>
      </w:r>
      <w:proofErr w:type="gramEnd"/>
      <w:r>
        <w:t>Имя вашего бинарного файла]"]</w:t>
      </w:r>
    </w:p>
    <w:p w14:paraId="079BCAAB" w14:textId="77777777" w:rsidR="00CA2F8E" w:rsidRDefault="00CA2F8E" w:rsidP="00F935E8">
      <w:pPr>
        <w:pStyle w:val="a4"/>
      </w:pPr>
      <w:r>
        <w:t>Где</w:t>
      </w:r>
    </w:p>
    <w:p w14:paraId="5DFA878D" w14:textId="77777777" w:rsidR="00CA2F8E" w:rsidRDefault="00CA2F8E" w:rsidP="00F935E8">
      <w:pPr>
        <w:pStyle w:val="a4"/>
      </w:pPr>
      <w:r>
        <w:t xml:space="preserve">FROM </w:t>
      </w:r>
      <w:proofErr w:type="gramStart"/>
      <w:r>
        <w:t>debian:bullseye</w:t>
      </w:r>
      <w:proofErr w:type="gramEnd"/>
      <w:r>
        <w:t xml:space="preserve"> это указываем образ опреачионной системы где будет выполняться наше приложение</w:t>
      </w:r>
    </w:p>
    <w:p w14:paraId="6F2F1831" w14:textId="77777777" w:rsidR="00CA2F8E" w:rsidRDefault="00CA2F8E" w:rsidP="00F935E8">
      <w:pPr>
        <w:pStyle w:val="a4"/>
      </w:pPr>
      <w:r>
        <w:t>COPY [Имя вашего бинарного файла]/ Размещение бинарного файла в корень докер контейнера</w:t>
      </w:r>
    </w:p>
    <w:p w14:paraId="7CC0062F" w14:textId="77777777" w:rsidR="00CA2F8E" w:rsidRDefault="00CA2F8E" w:rsidP="00F935E8">
      <w:pPr>
        <w:pStyle w:val="a4"/>
      </w:pPr>
      <w:r>
        <w:t>CMD ["</w:t>
      </w:r>
      <w:proofErr w:type="gramStart"/>
      <w:r>
        <w:t>/[</w:t>
      </w:r>
      <w:proofErr w:type="gramEnd"/>
      <w:r>
        <w:t>Имя вашего бинарного файла]"] Парметры запуска приложения в контейнере через запятую в кавычках можно передать входные параметры для приложения.</w:t>
      </w:r>
    </w:p>
    <w:p w14:paraId="6DBA38F9" w14:textId="77777777" w:rsidR="00CA2F8E" w:rsidRDefault="00CA2F8E" w:rsidP="00F935E8">
      <w:pPr>
        <w:pStyle w:val="a4"/>
      </w:pPr>
      <w:r>
        <w:t>Dockerfile и все необходимые файлы должны быть в одном каталоге.</w:t>
      </w:r>
    </w:p>
    <w:p w14:paraId="5F372900" w14:textId="77777777" w:rsidR="00CA2F8E" w:rsidRDefault="00CA2F8E" w:rsidP="00F935E8">
      <w:pPr>
        <w:pStyle w:val="a4"/>
      </w:pPr>
      <w:r>
        <w:t>Для сборки контейнера необходимо выполнить следующю команду</w:t>
      </w:r>
    </w:p>
    <w:p w14:paraId="6DD7FF47" w14:textId="77777777" w:rsidR="00CA2F8E" w:rsidRDefault="00CA2F8E" w:rsidP="00F935E8">
      <w:pPr>
        <w:pStyle w:val="a4"/>
      </w:pPr>
      <w:r>
        <w:lastRenderedPageBreak/>
        <w:t>docker build -t [Имя вашего контейнера</w:t>
      </w:r>
      <w:proofErr w:type="gramStart"/>
      <w:r>
        <w:t>] .</w:t>
      </w:r>
      <w:proofErr w:type="gramEnd"/>
    </w:p>
    <w:p w14:paraId="12693BAF" w14:textId="77777777" w:rsidR="00CA2F8E" w:rsidRDefault="00CA2F8E" w:rsidP="00F935E8">
      <w:pPr>
        <w:pStyle w:val="a4"/>
      </w:pPr>
      <w:r>
        <w:t>Точка в конце команды обязательна!!!</w:t>
      </w:r>
    </w:p>
    <w:p w14:paraId="6A2369D6" w14:textId="77777777" w:rsidR="00CA2F8E" w:rsidRDefault="00CA2F8E" w:rsidP="00F935E8">
      <w:pPr>
        <w:pStyle w:val="a4"/>
      </w:pPr>
      <w:r>
        <w:t>для запуска созданого контейнера выполняем следующую команду</w:t>
      </w:r>
    </w:p>
    <w:p w14:paraId="77DC87F6" w14:textId="77777777" w:rsidR="00CA2F8E" w:rsidRDefault="00CA2F8E" w:rsidP="00F935E8">
      <w:pPr>
        <w:pStyle w:val="a4"/>
      </w:pPr>
      <w:r>
        <w:t>docker run [имя_контейнера]</w:t>
      </w:r>
    </w:p>
    <w:p w14:paraId="6258D53C" w14:textId="77777777" w:rsidR="00CA2F8E" w:rsidRDefault="00CA2F8E" w:rsidP="00F935E8">
      <w:pPr>
        <w:pStyle w:val="a4"/>
      </w:pPr>
      <w:r>
        <w:t>Смотри результат выполнения в консоли</w:t>
      </w:r>
    </w:p>
    <w:p w14:paraId="04F95C28" w14:textId="77777777" w:rsidR="00CA2F8E" w:rsidRDefault="00CA2F8E" w:rsidP="00F935E8">
      <w:pPr>
        <w:pStyle w:val="a4"/>
      </w:pPr>
      <w:r>
        <w:t>после завершения работы с контейнером остановить его можно следующей командой</w:t>
      </w:r>
    </w:p>
    <w:p w14:paraId="5B4F6C07" w14:textId="77777777" w:rsidR="00CA2F8E" w:rsidRDefault="00CA2F8E" w:rsidP="00F935E8">
      <w:pPr>
        <w:pStyle w:val="a4"/>
      </w:pPr>
      <w:r>
        <w:t>docker stop [Имя вашего контейнера]</w:t>
      </w:r>
    </w:p>
    <w:p w14:paraId="10F02EF9" w14:textId="77777777" w:rsidR="00CA2F8E" w:rsidRDefault="00CA2F8E" w:rsidP="00F935E8">
      <w:pPr>
        <w:pStyle w:val="a4"/>
      </w:pPr>
      <w:r>
        <w:t>Контрольные вопросы</w:t>
      </w:r>
    </w:p>
    <w:p w14:paraId="6946C58B" w14:textId="77777777" w:rsidR="00CA2F8E" w:rsidRDefault="00CA2F8E" w:rsidP="00F935E8">
      <w:pPr>
        <w:pStyle w:val="a4"/>
      </w:pPr>
      <w:r>
        <w:t>Что такое виртуализация?</w:t>
      </w:r>
    </w:p>
    <w:p w14:paraId="5B156373" w14:textId="77777777" w:rsidR="00CA2F8E" w:rsidRDefault="00CA2F8E" w:rsidP="00F935E8">
      <w:pPr>
        <w:pStyle w:val="a4"/>
      </w:pPr>
      <w:r>
        <w:t>что такое Docker</w:t>
      </w:r>
    </w:p>
    <w:p w14:paraId="5E951994" w14:textId="77777777" w:rsidR="00CA2F8E" w:rsidRDefault="00CA2F8E" w:rsidP="00F935E8">
      <w:pPr>
        <w:pStyle w:val="a4"/>
      </w:pPr>
      <w:r>
        <w:t>Что такое Dockerfile?</w:t>
      </w:r>
    </w:p>
    <w:p w14:paraId="190324B3" w14:textId="5ABD27A4" w:rsidR="00CA2F8E" w:rsidRDefault="00CA2F8E" w:rsidP="00F935E8">
      <w:pPr>
        <w:pStyle w:val="a4"/>
      </w:pPr>
      <w:r>
        <w:t>Чем контейнеры отличаются от виртуальных машин</w:t>
      </w:r>
    </w:p>
    <w:p w14:paraId="28A3AA04" w14:textId="77777777" w:rsidR="00CA2F8E" w:rsidRDefault="00CA2F8E" w:rsidP="00F935E8">
      <w:pPr>
        <w:pStyle w:val="a4"/>
      </w:pPr>
      <w:r>
        <w:t>Что такое докер репозиторий</w:t>
      </w:r>
    </w:p>
    <w:p w14:paraId="29BE1DC4" w14:textId="77777777" w:rsidR="00CA2F8E" w:rsidRDefault="00CA2F8E" w:rsidP="00F935E8">
      <w:pPr>
        <w:pStyle w:val="a4"/>
      </w:pPr>
      <w:r>
        <w:t>Что такое пространства имен в Docker?</w:t>
      </w:r>
    </w:p>
    <w:p w14:paraId="7D88B886" w14:textId="77777777" w:rsidR="00CA2F8E" w:rsidRDefault="00CA2F8E" w:rsidP="00F935E8">
      <w:pPr>
        <w:pStyle w:val="a4"/>
      </w:pPr>
      <w:r>
        <w:t>Опишите составные части архитектуры Docker</w:t>
      </w:r>
    </w:p>
    <w:p w14:paraId="011BE219" w14:textId="77777777" w:rsidR="00CA2F8E" w:rsidRDefault="00CA2F8E" w:rsidP="00F935E8">
      <w:pPr>
        <w:pStyle w:val="a4"/>
      </w:pPr>
      <w:r>
        <w:t>Опишите функции и случаи применения Docker</w:t>
      </w:r>
    </w:p>
    <w:p w14:paraId="25BD7E79" w14:textId="77777777" w:rsidR="00CA2F8E" w:rsidRDefault="00CA2F8E" w:rsidP="00F935E8">
      <w:pPr>
        <w:pStyle w:val="a4"/>
      </w:pPr>
      <w:r>
        <w:t>Опишите основные команды Docker</w:t>
      </w:r>
    </w:p>
    <w:p w14:paraId="34331AA2" w14:textId="77777777" w:rsidR="00463621" w:rsidRDefault="00463621" w:rsidP="00F935E8">
      <w:pPr>
        <w:pStyle w:val="a4"/>
      </w:pPr>
      <w:bookmarkStart w:id="0" w:name="_GoBack"/>
      <w:bookmarkEnd w:id="0"/>
    </w:p>
    <w:sectPr w:rsidR="00463621" w:rsidSect="00480EFB">
      <w:headerReference w:type="default" r:id="rId9"/>
      <w:pgSz w:w="11906" w:h="16838" w:code="9"/>
      <w:pgMar w:top="1418" w:right="567" w:bottom="851"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5A4C2D" w14:textId="77777777" w:rsidR="000F3A60" w:rsidRDefault="000F3A60" w:rsidP="002D5466">
      <w:pPr>
        <w:spacing w:after="0" w:line="240" w:lineRule="auto"/>
      </w:pPr>
      <w:r>
        <w:separator/>
      </w:r>
    </w:p>
  </w:endnote>
  <w:endnote w:type="continuationSeparator" w:id="0">
    <w:p w14:paraId="2D08B87F" w14:textId="77777777" w:rsidR="000F3A60" w:rsidRDefault="000F3A60" w:rsidP="002D5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scadia Mono">
    <w:altName w:val="Times New Roman"/>
    <w:charset w:val="CC"/>
    <w:family w:val="modern"/>
    <w:pitch w:val="fixed"/>
    <w:sig w:usb0="00000001" w:usb1="4000F9FB" w:usb2="0004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5E0C9B" w14:textId="77777777" w:rsidR="000F3A60" w:rsidRDefault="000F3A60" w:rsidP="002D5466">
      <w:pPr>
        <w:spacing w:after="0" w:line="240" w:lineRule="auto"/>
      </w:pPr>
      <w:r>
        <w:separator/>
      </w:r>
    </w:p>
  </w:footnote>
  <w:footnote w:type="continuationSeparator" w:id="0">
    <w:p w14:paraId="539C7F2C" w14:textId="77777777" w:rsidR="000F3A60" w:rsidRDefault="000F3A60" w:rsidP="002D546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79546318"/>
      <w:docPartObj>
        <w:docPartGallery w:val="Page Numbers (Top of Page)"/>
        <w:docPartUnique/>
      </w:docPartObj>
    </w:sdtPr>
    <w:sdtEndPr/>
    <w:sdtContent>
      <w:p w14:paraId="362DE0FB" w14:textId="77777777" w:rsidR="002D5466" w:rsidRDefault="002D5466" w:rsidP="00344BB9">
        <w:pPr>
          <w:pStyle w:val="aa"/>
        </w:pPr>
        <w:r>
          <w:fldChar w:fldCharType="begin"/>
        </w:r>
        <w:r>
          <w:instrText>PAGE   \* MERGEFORMAT</w:instrText>
        </w:r>
        <w:r>
          <w:fldChar w:fldCharType="separate"/>
        </w:r>
        <w:r w:rsidR="00463621">
          <w:rPr>
            <w:noProof/>
          </w:rPr>
          <w:t>8</w:t>
        </w:r>
        <w:r>
          <w:fldChar w:fldCharType="end"/>
        </w:r>
      </w:p>
    </w:sdtContent>
  </w:sdt>
  <w:p w14:paraId="191CBADA" w14:textId="77777777" w:rsidR="002D5466" w:rsidRDefault="002D5466" w:rsidP="002D5466">
    <w:pPr>
      <w:pStyle w:val="aa"/>
    </w:pPr>
    <w:r>
      <w:t>Обозначение документа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7C5C5E"/>
    <w:multiLevelType w:val="hybridMultilevel"/>
    <w:tmpl w:val="9EACB384"/>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A7A2C2B"/>
    <w:multiLevelType w:val="hybridMultilevel"/>
    <w:tmpl w:val="458CA02A"/>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14C27DF"/>
    <w:multiLevelType w:val="hybridMultilevel"/>
    <w:tmpl w:val="8F5E84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624635B"/>
    <w:multiLevelType w:val="hybridMultilevel"/>
    <w:tmpl w:val="7ABE66B2"/>
    <w:lvl w:ilvl="0" w:tplc="5ACC978C">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6D03AE1"/>
    <w:multiLevelType w:val="multilevel"/>
    <w:tmpl w:val="E5DA85E0"/>
    <w:numStyleLink w:val="a"/>
  </w:abstractNum>
  <w:abstractNum w:abstractNumId="5" w15:restartNumberingAfterBreak="0">
    <w:nsid w:val="33003E12"/>
    <w:multiLevelType w:val="multilevel"/>
    <w:tmpl w:val="E5DA85E0"/>
    <w:numStyleLink w:val="a"/>
  </w:abstractNum>
  <w:abstractNum w:abstractNumId="6" w15:restartNumberingAfterBreak="0">
    <w:nsid w:val="39AC2F9A"/>
    <w:multiLevelType w:val="hybridMultilevel"/>
    <w:tmpl w:val="AB8E1098"/>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B655C62"/>
    <w:multiLevelType w:val="multilevel"/>
    <w:tmpl w:val="E5DA85E0"/>
    <w:numStyleLink w:val="a"/>
  </w:abstractNum>
  <w:abstractNum w:abstractNumId="8" w15:restartNumberingAfterBreak="0">
    <w:nsid w:val="4D2E182F"/>
    <w:multiLevelType w:val="multilevel"/>
    <w:tmpl w:val="E5DA85E0"/>
    <w:styleLink w:val="a"/>
    <w:lvl w:ilvl="0">
      <w:start w:val="1"/>
      <w:numFmt w:val="decimal"/>
      <w:pStyle w:val="1"/>
      <w:suff w:val="space"/>
      <w:lvlText w:val="%1"/>
      <w:lvlJc w:val="center"/>
      <w:pPr>
        <w:ind w:left="0" w:firstLine="0"/>
      </w:pPr>
      <w:rPr>
        <w:rFonts w:ascii="Times New Roman" w:hAnsi="Times New Roman" w:hint="default"/>
        <w:sz w:val="28"/>
      </w:rPr>
    </w:lvl>
    <w:lvl w:ilvl="1">
      <w:start w:val="1"/>
      <w:numFmt w:val="decimal"/>
      <w:pStyle w:val="2"/>
      <w:suff w:val="space"/>
      <w:lvlText w:val="%1.%2"/>
      <w:lvlJc w:val="left"/>
      <w:pPr>
        <w:ind w:left="0" w:firstLine="0"/>
      </w:pPr>
      <w:rPr>
        <w:rFonts w:ascii="Times New Roman" w:hAnsi="Times New Roman" w:hint="default"/>
        <w:sz w:val="28"/>
      </w:rPr>
    </w:lvl>
    <w:lvl w:ilvl="2">
      <w:start w:val="1"/>
      <w:numFmt w:val="decimal"/>
      <w:pStyle w:val="3"/>
      <w:suff w:val="space"/>
      <w:lvlText w:val="%1.%2.%3"/>
      <w:lvlJc w:val="left"/>
      <w:pPr>
        <w:ind w:left="0" w:firstLine="0"/>
      </w:pPr>
      <w:rPr>
        <w:rFonts w:hint="default"/>
      </w:rPr>
    </w:lvl>
    <w:lvl w:ilvl="3">
      <w:start w:val="1"/>
      <w:numFmt w:val="decimal"/>
      <w:pStyle w:val="4"/>
      <w:suff w:val="space"/>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787A26AF"/>
    <w:multiLevelType w:val="multilevel"/>
    <w:tmpl w:val="E5DA85E0"/>
    <w:numStyleLink w:val="a"/>
  </w:abstractNum>
  <w:num w:numId="1">
    <w:abstractNumId w:val="8"/>
  </w:num>
  <w:num w:numId="2">
    <w:abstractNumId w:val="9"/>
  </w:num>
  <w:num w:numId="3">
    <w:abstractNumId w:val="5"/>
  </w:num>
  <w:num w:numId="4">
    <w:abstractNumId w:val="3"/>
  </w:num>
  <w:num w:numId="5">
    <w:abstractNumId w:val="4"/>
  </w:num>
  <w:num w:numId="6">
    <w:abstractNumId w:val="7"/>
    <w:lvlOverride w:ilvl="0">
      <w:lvl w:ilvl="0">
        <w:start w:val="1"/>
        <w:numFmt w:val="decimal"/>
        <w:pStyle w:val="1"/>
        <w:suff w:val="space"/>
        <w:lvlText w:val="%1"/>
        <w:lvlJc w:val="center"/>
        <w:pPr>
          <w:ind w:left="0" w:firstLine="0"/>
        </w:pPr>
        <w:rPr>
          <w:rFonts w:ascii="Times New Roman" w:hAnsi="Times New Roman" w:hint="default"/>
          <w:sz w:val="28"/>
        </w:rPr>
      </w:lvl>
    </w:lvlOverride>
  </w:num>
  <w:num w:numId="7">
    <w:abstractNumId w:val="2"/>
  </w:num>
  <w:num w:numId="8">
    <w:abstractNumId w:val="1"/>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attachedTemplate r:id="rId1"/>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F8E"/>
    <w:rsid w:val="000D1BDC"/>
    <w:rsid w:val="000F3A60"/>
    <w:rsid w:val="002D5466"/>
    <w:rsid w:val="00344BB9"/>
    <w:rsid w:val="00463621"/>
    <w:rsid w:val="00480EFB"/>
    <w:rsid w:val="005D1198"/>
    <w:rsid w:val="00611FAE"/>
    <w:rsid w:val="00616E8A"/>
    <w:rsid w:val="006A1FF2"/>
    <w:rsid w:val="00731465"/>
    <w:rsid w:val="008372F4"/>
    <w:rsid w:val="008653A1"/>
    <w:rsid w:val="00BC52DA"/>
    <w:rsid w:val="00CA2F8E"/>
    <w:rsid w:val="00CB52E5"/>
    <w:rsid w:val="00D34D3A"/>
    <w:rsid w:val="00E42AA7"/>
    <w:rsid w:val="00E91B5F"/>
    <w:rsid w:val="00EB3896"/>
    <w:rsid w:val="00F10AE8"/>
    <w:rsid w:val="00F935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2E9D1CC"/>
  <w15:chartTrackingRefBased/>
  <w15:docId w15:val="{8F1C669D-F42F-4D28-85A2-771F2802C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0">
    <w:name w:val="heading 1"/>
    <w:basedOn w:val="a0"/>
    <w:next w:val="a0"/>
    <w:link w:val="11"/>
    <w:uiPriority w:val="9"/>
    <w:qFormat/>
    <w:rsid w:val="002D54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0"/>
    <w:next w:val="a0"/>
    <w:link w:val="21"/>
    <w:uiPriority w:val="9"/>
    <w:unhideWhenUsed/>
    <w:qFormat/>
    <w:rsid w:val="00E42A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0">
    <w:name w:val="heading 3"/>
    <w:basedOn w:val="a0"/>
    <w:next w:val="a0"/>
    <w:link w:val="31"/>
    <w:uiPriority w:val="9"/>
    <w:unhideWhenUsed/>
    <w:qFormat/>
    <w:rsid w:val="00E42AA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0">
    <w:name w:val="heading 4"/>
    <w:basedOn w:val="a0"/>
    <w:next w:val="a0"/>
    <w:link w:val="41"/>
    <w:uiPriority w:val="9"/>
    <w:unhideWhenUsed/>
    <w:qFormat/>
    <w:rsid w:val="00F10AE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ГОСТ Обычный"/>
    <w:basedOn w:val="a0"/>
    <w:autoRedefine/>
    <w:qFormat/>
    <w:rsid w:val="00F935E8"/>
    <w:pPr>
      <w:spacing w:after="240" w:line="360" w:lineRule="auto"/>
      <w:ind w:firstLine="709"/>
      <w:jc w:val="both"/>
    </w:pPr>
    <w:rPr>
      <w:rFonts w:ascii="Times New Roman" w:hAnsi="Times New Roman"/>
      <w:color w:val="000000" w:themeColor="text1"/>
      <w:sz w:val="28"/>
    </w:rPr>
  </w:style>
  <w:style w:type="paragraph" w:styleId="a5">
    <w:name w:val="header"/>
    <w:basedOn w:val="a0"/>
    <w:link w:val="a6"/>
    <w:uiPriority w:val="99"/>
    <w:unhideWhenUsed/>
    <w:rsid w:val="002D5466"/>
    <w:pPr>
      <w:tabs>
        <w:tab w:val="center" w:pos="4677"/>
        <w:tab w:val="right" w:pos="9355"/>
      </w:tabs>
      <w:spacing w:after="0" w:line="240" w:lineRule="auto"/>
    </w:pPr>
  </w:style>
  <w:style w:type="character" w:customStyle="1" w:styleId="a6">
    <w:name w:val="Верхний колонтитул Знак"/>
    <w:basedOn w:val="a1"/>
    <w:link w:val="a5"/>
    <w:uiPriority w:val="99"/>
    <w:rsid w:val="002D5466"/>
  </w:style>
  <w:style w:type="paragraph" w:styleId="a7">
    <w:name w:val="footer"/>
    <w:basedOn w:val="a0"/>
    <w:link w:val="a8"/>
    <w:uiPriority w:val="99"/>
    <w:unhideWhenUsed/>
    <w:rsid w:val="002D5466"/>
    <w:pPr>
      <w:tabs>
        <w:tab w:val="center" w:pos="4677"/>
        <w:tab w:val="right" w:pos="9355"/>
      </w:tabs>
      <w:spacing w:after="0" w:line="240" w:lineRule="auto"/>
    </w:pPr>
  </w:style>
  <w:style w:type="character" w:customStyle="1" w:styleId="a8">
    <w:name w:val="Нижний колонтитул Знак"/>
    <w:basedOn w:val="a1"/>
    <w:link w:val="a7"/>
    <w:uiPriority w:val="99"/>
    <w:rsid w:val="002D5466"/>
  </w:style>
  <w:style w:type="paragraph" w:customStyle="1" w:styleId="a9">
    <w:name w:val="ГОСТ Верхний колонтитул"/>
    <w:basedOn w:val="a5"/>
    <w:qFormat/>
    <w:rsid w:val="002D5466"/>
    <w:pPr>
      <w:jc w:val="center"/>
    </w:pPr>
    <w:rPr>
      <w:rFonts w:ascii="Times New Roman" w:hAnsi="Times New Roman"/>
      <w:sz w:val="28"/>
    </w:rPr>
  </w:style>
  <w:style w:type="paragraph" w:customStyle="1" w:styleId="aa">
    <w:name w:val="ГОСТ Нижний колонтитул"/>
    <w:basedOn w:val="a7"/>
    <w:qFormat/>
    <w:rsid w:val="00344BB9"/>
    <w:pPr>
      <w:jc w:val="center"/>
    </w:pPr>
    <w:rPr>
      <w:rFonts w:ascii="Times New Roman" w:hAnsi="Times New Roman"/>
      <w:sz w:val="28"/>
    </w:rPr>
  </w:style>
  <w:style w:type="character" w:customStyle="1" w:styleId="11">
    <w:name w:val="Заголовок 1 Знак"/>
    <w:basedOn w:val="a1"/>
    <w:link w:val="10"/>
    <w:uiPriority w:val="9"/>
    <w:rsid w:val="002D5466"/>
    <w:rPr>
      <w:rFonts w:asciiTheme="majorHAnsi" w:eastAsiaTheme="majorEastAsia" w:hAnsiTheme="majorHAnsi" w:cstheme="majorBidi"/>
      <w:color w:val="2F5496" w:themeColor="accent1" w:themeShade="BF"/>
      <w:sz w:val="32"/>
      <w:szCs w:val="32"/>
    </w:rPr>
  </w:style>
  <w:style w:type="paragraph" w:customStyle="1" w:styleId="1">
    <w:name w:val="ГОСТ Заголовок 1"/>
    <w:basedOn w:val="10"/>
    <w:next w:val="a4"/>
    <w:qFormat/>
    <w:rsid w:val="00344BB9"/>
    <w:pPr>
      <w:pageBreakBefore/>
      <w:numPr>
        <w:numId w:val="6"/>
      </w:numPr>
      <w:suppressAutoHyphens/>
      <w:spacing w:before="0" w:after="240" w:line="240" w:lineRule="auto"/>
      <w:jc w:val="center"/>
    </w:pPr>
    <w:rPr>
      <w:rFonts w:ascii="Times New Roman" w:hAnsi="Times New Roman"/>
      <w:b/>
      <w:caps/>
      <w:color w:val="auto"/>
      <w:sz w:val="28"/>
    </w:rPr>
  </w:style>
  <w:style w:type="character" w:customStyle="1" w:styleId="21">
    <w:name w:val="Заголовок 2 Знак"/>
    <w:basedOn w:val="a1"/>
    <w:link w:val="20"/>
    <w:uiPriority w:val="9"/>
    <w:rsid w:val="00E42AA7"/>
    <w:rPr>
      <w:rFonts w:asciiTheme="majorHAnsi" w:eastAsiaTheme="majorEastAsia" w:hAnsiTheme="majorHAnsi" w:cstheme="majorBidi"/>
      <w:color w:val="2F5496" w:themeColor="accent1" w:themeShade="BF"/>
      <w:sz w:val="26"/>
      <w:szCs w:val="26"/>
    </w:rPr>
  </w:style>
  <w:style w:type="paragraph" w:customStyle="1" w:styleId="2">
    <w:name w:val="ГОСТ Заголовок 2"/>
    <w:basedOn w:val="20"/>
    <w:next w:val="a4"/>
    <w:autoRedefine/>
    <w:qFormat/>
    <w:rsid w:val="00F10AE8"/>
    <w:pPr>
      <w:numPr>
        <w:ilvl w:val="1"/>
        <w:numId w:val="6"/>
      </w:numPr>
      <w:suppressAutoHyphens/>
      <w:spacing w:before="0" w:line="360" w:lineRule="auto"/>
      <w:ind w:firstLine="709"/>
    </w:pPr>
    <w:rPr>
      <w:rFonts w:ascii="Times New Roman" w:hAnsi="Times New Roman"/>
      <w:b/>
      <w:color w:val="auto"/>
      <w:sz w:val="28"/>
    </w:rPr>
  </w:style>
  <w:style w:type="character" w:customStyle="1" w:styleId="31">
    <w:name w:val="Заголовок 3 Знак"/>
    <w:basedOn w:val="a1"/>
    <w:link w:val="30"/>
    <w:uiPriority w:val="9"/>
    <w:rsid w:val="00E42AA7"/>
    <w:rPr>
      <w:rFonts w:asciiTheme="majorHAnsi" w:eastAsiaTheme="majorEastAsia" w:hAnsiTheme="majorHAnsi" w:cstheme="majorBidi"/>
      <w:color w:val="1F3763" w:themeColor="accent1" w:themeShade="7F"/>
      <w:sz w:val="24"/>
      <w:szCs w:val="24"/>
    </w:rPr>
  </w:style>
  <w:style w:type="paragraph" w:customStyle="1" w:styleId="3">
    <w:name w:val="ГОСТ Заголовок 3"/>
    <w:basedOn w:val="30"/>
    <w:autoRedefine/>
    <w:qFormat/>
    <w:rsid w:val="00F10AE8"/>
    <w:pPr>
      <w:numPr>
        <w:ilvl w:val="2"/>
        <w:numId w:val="6"/>
      </w:numPr>
      <w:spacing w:before="0" w:line="360" w:lineRule="auto"/>
      <w:ind w:firstLine="709"/>
    </w:pPr>
    <w:rPr>
      <w:rFonts w:ascii="Times New Roman" w:hAnsi="Times New Roman"/>
      <w:b/>
      <w:color w:val="auto"/>
      <w:sz w:val="28"/>
    </w:rPr>
  </w:style>
  <w:style w:type="numbering" w:customStyle="1" w:styleId="a">
    <w:name w:val="ГОСТ Нумерация разделов"/>
    <w:uiPriority w:val="99"/>
    <w:rsid w:val="00F10AE8"/>
    <w:pPr>
      <w:numPr>
        <w:numId w:val="1"/>
      </w:numPr>
    </w:pPr>
  </w:style>
  <w:style w:type="character" w:customStyle="1" w:styleId="41">
    <w:name w:val="Заголовок 4 Знак"/>
    <w:basedOn w:val="a1"/>
    <w:link w:val="40"/>
    <w:uiPriority w:val="9"/>
    <w:rsid w:val="00F10AE8"/>
    <w:rPr>
      <w:rFonts w:asciiTheme="majorHAnsi" w:eastAsiaTheme="majorEastAsia" w:hAnsiTheme="majorHAnsi" w:cstheme="majorBidi"/>
      <w:i/>
      <w:iCs/>
      <w:color w:val="2F5496" w:themeColor="accent1" w:themeShade="BF"/>
    </w:rPr>
  </w:style>
  <w:style w:type="paragraph" w:customStyle="1" w:styleId="12">
    <w:name w:val="Стиль1"/>
    <w:basedOn w:val="40"/>
    <w:autoRedefine/>
    <w:qFormat/>
    <w:rsid w:val="00F10AE8"/>
    <w:pPr>
      <w:suppressAutoHyphens/>
      <w:spacing w:before="0" w:line="360" w:lineRule="auto"/>
      <w:ind w:firstLine="709"/>
    </w:pPr>
    <w:rPr>
      <w:rFonts w:ascii="Times New Roman" w:hAnsi="Times New Roman"/>
      <w:i w:val="0"/>
      <w:color w:val="auto"/>
      <w:sz w:val="28"/>
    </w:rPr>
  </w:style>
  <w:style w:type="paragraph" w:customStyle="1" w:styleId="4">
    <w:name w:val="ГОСТ Заголовок 4"/>
    <w:basedOn w:val="12"/>
    <w:next w:val="a4"/>
    <w:qFormat/>
    <w:rsid w:val="00F10AE8"/>
    <w:pPr>
      <w:numPr>
        <w:ilvl w:val="3"/>
        <w:numId w:val="6"/>
      </w:numPr>
      <w:ind w:firstLine="709"/>
    </w:pPr>
  </w:style>
  <w:style w:type="table" w:styleId="ab">
    <w:name w:val="Table Grid"/>
    <w:basedOn w:val="a2"/>
    <w:uiPriority w:val="39"/>
    <w:rsid w:val="00344B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c">
    <w:name w:val="ГОСТ Таблица"/>
    <w:basedOn w:val="a2"/>
    <w:uiPriority w:val="99"/>
    <w:rsid w:val="000D1BDC"/>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styleId="ad">
    <w:name w:val="Hyperlink"/>
    <w:basedOn w:val="a1"/>
    <w:uiPriority w:val="99"/>
    <w:unhideWhenUsed/>
    <w:rsid w:val="000D1BDC"/>
    <w:rPr>
      <w:color w:val="0563C1" w:themeColor="hyperlink"/>
      <w:u w:val="single"/>
    </w:rPr>
  </w:style>
  <w:style w:type="paragraph" w:styleId="13">
    <w:name w:val="toc 1"/>
    <w:basedOn w:val="a0"/>
    <w:next w:val="a0"/>
    <w:autoRedefine/>
    <w:uiPriority w:val="39"/>
    <w:unhideWhenUsed/>
    <w:rsid w:val="000D1BDC"/>
    <w:pPr>
      <w:spacing w:after="0" w:line="360" w:lineRule="auto"/>
    </w:pPr>
    <w:rPr>
      <w:rFonts w:ascii="Times New Roman" w:hAnsi="Times New Roman"/>
      <w:sz w:val="28"/>
    </w:rPr>
  </w:style>
  <w:style w:type="paragraph" w:styleId="22">
    <w:name w:val="toc 2"/>
    <w:basedOn w:val="a0"/>
    <w:next w:val="a0"/>
    <w:autoRedefine/>
    <w:uiPriority w:val="39"/>
    <w:unhideWhenUsed/>
    <w:rsid w:val="000D1BDC"/>
    <w:pPr>
      <w:spacing w:after="0" w:line="360" w:lineRule="auto"/>
      <w:ind w:left="221"/>
    </w:pPr>
    <w:rPr>
      <w:rFonts w:ascii="Times New Roman" w:hAnsi="Times New Roman"/>
      <w:sz w:val="28"/>
    </w:rPr>
  </w:style>
  <w:style w:type="paragraph" w:styleId="32">
    <w:name w:val="toc 3"/>
    <w:basedOn w:val="a0"/>
    <w:next w:val="a0"/>
    <w:autoRedefine/>
    <w:uiPriority w:val="39"/>
    <w:unhideWhenUsed/>
    <w:rsid w:val="000D1BDC"/>
    <w:pPr>
      <w:spacing w:after="0" w:line="360" w:lineRule="auto"/>
      <w:ind w:left="442"/>
    </w:pPr>
    <w:rPr>
      <w:rFonts w:ascii="Times New Roman" w:hAnsi="Times New Roman"/>
      <w:sz w:val="28"/>
    </w:rPr>
  </w:style>
  <w:style w:type="paragraph" w:styleId="42">
    <w:name w:val="toc 4"/>
    <w:basedOn w:val="a0"/>
    <w:next w:val="a0"/>
    <w:autoRedefine/>
    <w:uiPriority w:val="39"/>
    <w:semiHidden/>
    <w:unhideWhenUsed/>
    <w:rsid w:val="000D1BDC"/>
    <w:pPr>
      <w:spacing w:after="0" w:line="360" w:lineRule="auto"/>
      <w:ind w:left="658"/>
    </w:pPr>
    <w:rPr>
      <w:rFonts w:ascii="Times New Roman" w:hAnsi="Times New Roman"/>
      <w:sz w:val="28"/>
    </w:rPr>
  </w:style>
  <w:style w:type="paragraph" w:customStyle="1" w:styleId="ae">
    <w:name w:val="ГОСТ Заголовок без нумерации"/>
    <w:basedOn w:val="1"/>
    <w:qFormat/>
    <w:rsid w:val="000D1BDC"/>
    <w:pPr>
      <w:numPr>
        <w:numId w:val="0"/>
      </w:numPr>
    </w:pPr>
    <w:rPr>
      <w:szCs w:val="28"/>
    </w:rPr>
  </w:style>
  <w:style w:type="character" w:customStyle="1" w:styleId="UnresolvedMention">
    <w:name w:val="Unresolved Mention"/>
    <w:basedOn w:val="a1"/>
    <w:uiPriority w:val="99"/>
    <w:semiHidden/>
    <w:unhideWhenUsed/>
    <w:rsid w:val="00F935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6822098">
      <w:bodyDiv w:val="1"/>
      <w:marLeft w:val="0"/>
      <w:marRight w:val="0"/>
      <w:marTop w:val="0"/>
      <w:marBottom w:val="0"/>
      <w:divBdr>
        <w:top w:val="none" w:sz="0" w:space="0" w:color="auto"/>
        <w:left w:val="none" w:sz="0" w:space="0" w:color="auto"/>
        <w:bottom w:val="none" w:sz="0" w:space="0" w:color="auto"/>
        <w:right w:val="none" w:sz="0" w:space="0" w:color="auto"/>
      </w:divBdr>
      <w:divsChild>
        <w:div w:id="1532301718">
          <w:blockQuote w:val="1"/>
          <w:marLeft w:val="720"/>
          <w:marRight w:val="720"/>
          <w:marTop w:val="100"/>
          <w:marBottom w:val="100"/>
          <w:divBdr>
            <w:top w:val="none" w:sz="0" w:space="0" w:color="auto"/>
            <w:left w:val="none" w:sz="0" w:space="0" w:color="auto"/>
            <w:bottom w:val="none" w:sz="0" w:space="0" w:color="auto"/>
            <w:right w:val="none" w:sz="0" w:space="0" w:color="auto"/>
          </w:divBdr>
        </w:div>
        <w:div w:id="248344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249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750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106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cker.com/products/docker-deskto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git\red\docs\document%20template.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ED217-64E5-4F6C-8D7C-BE8EC6551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 template</Template>
  <TotalTime>349</TotalTime>
  <Pages>9</Pages>
  <Words>1647</Words>
  <Characters>9388</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N0_NamE</dc:creator>
  <cp:keywords/>
  <dc:description/>
  <cp:lastModifiedBy>Ирина Стукало</cp:lastModifiedBy>
  <cp:revision>4</cp:revision>
  <dcterms:created xsi:type="dcterms:W3CDTF">2023-06-19T10:20:00Z</dcterms:created>
  <dcterms:modified xsi:type="dcterms:W3CDTF">2024-03-27T17:12:00Z</dcterms:modified>
</cp:coreProperties>
</file>